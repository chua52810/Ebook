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6A668F" w14:paraId="7B97AD17" w14:textId="77777777" w:rsidTr="006A668F">
        <w:tc>
          <w:tcPr>
            <w:tcW w:w="3600" w:type="dxa"/>
          </w:tcPr>
          <w:p w14:paraId="530829AE" w14:textId="0B73C8AD" w:rsidR="006A668F" w:rsidRDefault="006A668F" w:rsidP="006A668F">
            <w:pPr>
              <w:pStyle w:val="Heading3"/>
            </w:pPr>
          </w:p>
          <w:p w14:paraId="0BC411E5" w14:textId="77777777" w:rsidR="00C56B91" w:rsidRDefault="00C56B91" w:rsidP="006A668F">
            <w:pPr>
              <w:pStyle w:val="Heading3"/>
            </w:pPr>
          </w:p>
          <w:p w14:paraId="258FF96B" w14:textId="77777777" w:rsidR="00C56B91" w:rsidRDefault="00C56B91" w:rsidP="006A668F">
            <w:pPr>
              <w:pStyle w:val="Heading3"/>
            </w:pPr>
          </w:p>
          <w:p w14:paraId="4DC13669" w14:textId="77777777" w:rsidR="00C56B91" w:rsidRDefault="00C56B91" w:rsidP="006A668F">
            <w:pPr>
              <w:pStyle w:val="Heading3"/>
            </w:pPr>
          </w:p>
          <w:sdt>
            <w:sdtPr>
              <w:id w:val="-1711873194"/>
              <w:placeholder>
                <w:docPart w:val="8EA4CFF61D0C4BA1A5AD17331C84850A"/>
              </w:placeholder>
              <w:temporary/>
              <w:showingPlcHdr/>
              <w15:appearance w15:val="hidden"/>
            </w:sdtPr>
            <w:sdtContent>
              <w:p w14:paraId="338A3A6A" w14:textId="085133D6" w:rsidR="006A668F" w:rsidRDefault="006A668F" w:rsidP="006A668F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46FC0258" w14:textId="28BC2229" w:rsidR="002105D1" w:rsidRDefault="006A668F" w:rsidP="006A668F">
            <w:pPr>
              <w:rPr>
                <w:lang w:val="en-SG"/>
              </w:rPr>
            </w:pPr>
            <w:r w:rsidRPr="00962F26">
              <w:t>Result-oriented shipping professional with</w:t>
            </w:r>
            <w:r w:rsidR="005E28CF">
              <w:t xml:space="preserve"> direct</w:t>
            </w:r>
            <w:r w:rsidRPr="00962F26">
              <w:t xml:space="preserve"> experience in </w:t>
            </w:r>
            <w:r w:rsidR="00DD433B">
              <w:t xml:space="preserve">CPP </w:t>
            </w:r>
            <w:r w:rsidR="000929F4">
              <w:t>and LPG</w:t>
            </w:r>
            <w:r w:rsidR="007E3A4C">
              <w:t xml:space="preserve">. </w:t>
            </w:r>
            <w:r w:rsidR="002914E5">
              <w:t xml:space="preserve">Proven track record </w:t>
            </w:r>
            <w:r w:rsidR="00B950A1">
              <w:t>in securing cost-effective shipping solutions</w:t>
            </w:r>
            <w:r w:rsidR="00CB5838">
              <w:t xml:space="preserve"> and mitigating chartering risks in</w:t>
            </w:r>
            <w:r w:rsidR="006D0344">
              <w:t xml:space="preserve"> spot fixtures, COAs and time charters</w:t>
            </w:r>
            <w:r w:rsidR="00CB5838">
              <w:t>.</w:t>
            </w:r>
            <w:r w:rsidR="002105D1">
              <w:rPr>
                <w:lang w:val="en-SG"/>
              </w:rPr>
              <w:t xml:space="preserve"> </w:t>
            </w:r>
            <w:r w:rsidR="004F74B2">
              <w:rPr>
                <w:lang w:val="en-SG"/>
              </w:rPr>
              <w:t>S</w:t>
            </w:r>
            <w:r w:rsidR="002105D1">
              <w:rPr>
                <w:lang w:val="en-SG"/>
              </w:rPr>
              <w:t xml:space="preserve">trong grasp of </w:t>
            </w:r>
            <w:r w:rsidR="004506C7">
              <w:rPr>
                <w:lang w:val="en-SG"/>
              </w:rPr>
              <w:t xml:space="preserve">maritime law and </w:t>
            </w:r>
            <w:r w:rsidR="00D703ED">
              <w:rPr>
                <w:lang w:val="en-SG"/>
              </w:rPr>
              <w:t xml:space="preserve">able to utilise </w:t>
            </w:r>
            <w:r w:rsidR="002105D1">
              <w:rPr>
                <w:lang w:val="en-SG"/>
              </w:rPr>
              <w:t xml:space="preserve">data-driven </w:t>
            </w:r>
            <w:r w:rsidR="004F74B2">
              <w:rPr>
                <w:lang w:val="en-SG"/>
              </w:rPr>
              <w:t xml:space="preserve">fleet management and market intelligence software to </w:t>
            </w:r>
            <w:r w:rsidR="00671004">
              <w:rPr>
                <w:lang w:val="en-SG"/>
              </w:rPr>
              <w:t>en</w:t>
            </w:r>
            <w:r w:rsidR="00D703ED">
              <w:rPr>
                <w:lang w:val="en-SG"/>
              </w:rPr>
              <w:t xml:space="preserve">hance </w:t>
            </w:r>
            <w:r w:rsidR="004F74B2">
              <w:rPr>
                <w:lang w:val="en-SG"/>
              </w:rPr>
              <w:t xml:space="preserve">fleet optimisation and </w:t>
            </w:r>
            <w:r w:rsidR="00D703ED">
              <w:rPr>
                <w:lang w:val="en-SG"/>
              </w:rPr>
              <w:t>commercial value</w:t>
            </w:r>
            <w:r w:rsidR="000F0E8B">
              <w:rPr>
                <w:lang w:val="en-SG"/>
              </w:rPr>
              <w:t xml:space="preserve">. </w:t>
            </w:r>
            <w:r w:rsidR="00CA702B">
              <w:rPr>
                <w:lang w:val="en-SG"/>
              </w:rPr>
              <w:t xml:space="preserve">Adopt </w:t>
            </w:r>
            <w:r w:rsidR="0048474E">
              <w:rPr>
                <w:lang w:val="en-SG"/>
              </w:rPr>
              <w:t>a proactive</w:t>
            </w:r>
            <w:r w:rsidR="007963E7">
              <w:rPr>
                <w:lang w:val="en-SG"/>
              </w:rPr>
              <w:t xml:space="preserve"> approach to </w:t>
            </w:r>
            <w:r w:rsidR="0079540A">
              <w:rPr>
                <w:lang w:val="en-SG"/>
              </w:rPr>
              <w:t>relationship management</w:t>
            </w:r>
            <w:r w:rsidR="001D4F9D">
              <w:rPr>
                <w:lang w:val="en-SG"/>
              </w:rPr>
              <w:t xml:space="preserve"> and</w:t>
            </w:r>
            <w:r w:rsidR="004F74B2">
              <w:rPr>
                <w:lang w:val="en-SG"/>
              </w:rPr>
              <w:t xml:space="preserve"> dispute prevention</w:t>
            </w:r>
            <w:r w:rsidR="001D4F9D">
              <w:rPr>
                <w:lang w:val="en-SG"/>
              </w:rPr>
              <w:t>.</w:t>
            </w:r>
          </w:p>
          <w:p w14:paraId="7A217539" w14:textId="77777777" w:rsidR="007E3A4C" w:rsidRPr="004F74B2" w:rsidRDefault="007E3A4C" w:rsidP="006A668F">
            <w:pPr>
              <w:rPr>
                <w:lang w:val="en-SG"/>
              </w:rPr>
            </w:pPr>
          </w:p>
          <w:p w14:paraId="774CDDBD" w14:textId="2F839A81" w:rsidR="006A668F" w:rsidRDefault="006A668F" w:rsidP="006A668F">
            <w:pPr>
              <w:pStyle w:val="Heading3"/>
            </w:pPr>
            <w:r>
              <w:t>NATIONALITY</w:t>
            </w:r>
          </w:p>
          <w:p w14:paraId="17A182DC" w14:textId="0F25CF37" w:rsidR="006A668F" w:rsidRDefault="006A668F" w:rsidP="006A668F">
            <w:r>
              <w:t>SINGAPOREAN</w:t>
            </w:r>
          </w:p>
          <w:sdt>
            <w:sdtPr>
              <w:id w:val="-1954003311"/>
              <w:placeholder>
                <w:docPart w:val="294D1B91DAC8465C87F5DFD1EB69C9E1"/>
              </w:placeholder>
              <w:temporary/>
              <w:showingPlcHdr/>
              <w15:appearance w15:val="hidden"/>
            </w:sdtPr>
            <w:sdtContent>
              <w:p w14:paraId="320786F8" w14:textId="6FBC7873" w:rsidR="006A668F" w:rsidRDefault="006A668F" w:rsidP="006A668F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338E562B389C4CD19EFA3A97329BA69E"/>
              </w:placeholder>
              <w:temporary/>
              <w:showingPlcHdr/>
              <w15:appearance w15:val="hidden"/>
            </w:sdtPr>
            <w:sdtContent>
              <w:p w14:paraId="65D1947C" w14:textId="77777777" w:rsidR="006A668F" w:rsidRDefault="006A668F" w:rsidP="006A668F">
                <w:r w:rsidRPr="004D3011">
                  <w:t>PHONE:</w:t>
                </w:r>
              </w:p>
            </w:sdtContent>
          </w:sdt>
          <w:p w14:paraId="343A4252" w14:textId="270B728F" w:rsidR="006A668F" w:rsidRDefault="006A668F" w:rsidP="006A668F">
            <w:r>
              <w:t>+65-</w:t>
            </w:r>
            <w:r w:rsidR="00C56B91">
              <w:t>9088 2646</w:t>
            </w:r>
          </w:p>
          <w:p w14:paraId="3A0F257F" w14:textId="77777777" w:rsidR="006A668F" w:rsidRPr="004D3011" w:rsidRDefault="006A668F" w:rsidP="006A668F"/>
          <w:p w14:paraId="3ADC3B4B" w14:textId="77777777" w:rsidR="00DF2812" w:rsidRDefault="00DF2812" w:rsidP="00DF2812">
            <w:r>
              <w:t>LINKEDIN:</w:t>
            </w:r>
          </w:p>
          <w:p w14:paraId="2DDB7ED2" w14:textId="77777777" w:rsidR="00DF2812" w:rsidRPr="00C0159F" w:rsidRDefault="00DF2812" w:rsidP="00DF2812">
            <w:pPr>
              <w:rPr>
                <w:sz w:val="16"/>
                <w:szCs w:val="16"/>
                <w:lang w:val="en-SG"/>
              </w:rPr>
            </w:pPr>
            <w:hyperlink r:id="rId8" w:history="1">
              <w:r w:rsidRPr="00C0159F">
                <w:rPr>
                  <w:rStyle w:val="Hyperlink"/>
                  <w:sz w:val="16"/>
                  <w:szCs w:val="16"/>
                  <w:lang w:val="en-SG"/>
                </w:rPr>
                <w:t>https://www.linkedin.com/in/david-sim-a241a19a/</w:t>
              </w:r>
            </w:hyperlink>
          </w:p>
          <w:p w14:paraId="589CF835" w14:textId="77777777" w:rsidR="00DF2812" w:rsidRDefault="00DF2812" w:rsidP="00DF2812"/>
          <w:sdt>
            <w:sdtPr>
              <w:id w:val="-240260293"/>
              <w:placeholder>
                <w:docPart w:val="DB12E4A6527C4A73AD723EF78DA2C027"/>
              </w:placeholder>
              <w:temporary/>
              <w:showingPlcHdr/>
              <w15:appearance w15:val="hidden"/>
            </w:sdtPr>
            <w:sdtContent>
              <w:p w14:paraId="18EAF2C1" w14:textId="77777777" w:rsidR="00DF2812" w:rsidRDefault="00DF2812" w:rsidP="00DF2812">
                <w:r w:rsidRPr="004D3011">
                  <w:t>EMAIL:</w:t>
                </w:r>
              </w:p>
            </w:sdtContent>
          </w:sdt>
          <w:p w14:paraId="086FA65D" w14:textId="77777777" w:rsidR="00DF2812" w:rsidRDefault="00DF2812" w:rsidP="00DF2812">
            <w:hyperlink r:id="rId9" w:history="1">
              <w:r w:rsidRPr="008A06E7">
                <w:rPr>
                  <w:rStyle w:val="Hyperlink"/>
                </w:rPr>
                <w:t>davidsim983@gmail.com</w:t>
              </w:r>
            </w:hyperlink>
          </w:p>
          <w:p w14:paraId="604C2271" w14:textId="77777777" w:rsidR="006A668F" w:rsidRDefault="006A668F" w:rsidP="006A668F"/>
          <w:p w14:paraId="13CD05BF" w14:textId="77777777" w:rsidR="000F1FF7" w:rsidRDefault="000F1FF7" w:rsidP="006A668F"/>
          <w:p w14:paraId="41D8267F" w14:textId="77777777" w:rsidR="000F1FF7" w:rsidRDefault="000F1FF7" w:rsidP="006A668F"/>
          <w:p w14:paraId="521639CF" w14:textId="77777777" w:rsidR="000F1FF7" w:rsidRDefault="000F1FF7" w:rsidP="006A668F"/>
          <w:p w14:paraId="63070E1E" w14:textId="77777777" w:rsidR="000F1FF7" w:rsidRDefault="000F1FF7" w:rsidP="006A668F"/>
          <w:p w14:paraId="6DECDD3B" w14:textId="77777777" w:rsidR="000F1FF7" w:rsidRDefault="000F1FF7" w:rsidP="006A668F"/>
          <w:p w14:paraId="40158B10" w14:textId="77777777" w:rsidR="000F1FF7" w:rsidRDefault="000F1FF7" w:rsidP="006A668F"/>
          <w:p w14:paraId="2289E7B6" w14:textId="77777777" w:rsidR="000F1FF7" w:rsidRDefault="000F1FF7" w:rsidP="006A668F"/>
          <w:p w14:paraId="2F874059" w14:textId="77777777" w:rsidR="000F1FF7" w:rsidRDefault="000F1FF7" w:rsidP="006A668F"/>
          <w:p w14:paraId="3FACD63D" w14:textId="77777777" w:rsidR="000F1FF7" w:rsidRDefault="000F1FF7" w:rsidP="006A668F"/>
          <w:p w14:paraId="76E36F84" w14:textId="77777777" w:rsidR="000F1FF7" w:rsidRDefault="000F1FF7" w:rsidP="006A668F"/>
          <w:p w14:paraId="651CABB1" w14:textId="77777777" w:rsidR="000F1FF7" w:rsidRDefault="000F1FF7" w:rsidP="006A668F"/>
          <w:p w14:paraId="762759CE" w14:textId="77777777" w:rsidR="000F1FF7" w:rsidRDefault="000F1FF7" w:rsidP="006A668F"/>
          <w:p w14:paraId="590407D1" w14:textId="77777777" w:rsidR="000D0C75" w:rsidRPr="00846EBB" w:rsidRDefault="000D0C75" w:rsidP="000D0C75">
            <w:pPr>
              <w:tabs>
                <w:tab w:val="num" w:pos="720"/>
              </w:tabs>
              <w:rPr>
                <w:sz w:val="10"/>
                <w:szCs w:val="10"/>
                <w:lang w:val="en-SG"/>
              </w:rPr>
            </w:pPr>
          </w:p>
          <w:p w14:paraId="655DF7E1" w14:textId="70A31ACE" w:rsidR="000F1FF7" w:rsidRPr="000D0C75" w:rsidRDefault="000F1FF7" w:rsidP="006A668F">
            <w:pPr>
              <w:rPr>
                <w:lang w:val="en-SG"/>
              </w:rPr>
            </w:pPr>
          </w:p>
        </w:tc>
        <w:tc>
          <w:tcPr>
            <w:tcW w:w="720" w:type="dxa"/>
          </w:tcPr>
          <w:p w14:paraId="60FB672D" w14:textId="77777777" w:rsidR="006A668F" w:rsidRDefault="006A668F" w:rsidP="006A668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4401038E" w14:textId="77777777" w:rsidR="006A668F" w:rsidRPr="009317FD" w:rsidRDefault="006A668F" w:rsidP="006A668F">
            <w:pPr>
              <w:pStyle w:val="Title"/>
              <w:rPr>
                <w:sz w:val="72"/>
                <w:szCs w:val="72"/>
              </w:rPr>
            </w:pPr>
          </w:p>
          <w:p w14:paraId="50A3D257" w14:textId="39566F85" w:rsidR="006A668F" w:rsidRDefault="006A668F" w:rsidP="006A668F">
            <w:pPr>
              <w:pStyle w:val="Title"/>
            </w:pPr>
            <w:r>
              <w:t>DAVID SIM</w:t>
            </w:r>
          </w:p>
          <w:p w14:paraId="3F6217BD" w14:textId="77777777" w:rsidR="006A668F" w:rsidRDefault="006A668F" w:rsidP="006A668F"/>
          <w:p w14:paraId="2DC50440" w14:textId="77777777" w:rsidR="008A7DD7" w:rsidRDefault="008A7DD7" w:rsidP="006A668F"/>
          <w:p w14:paraId="52718612" w14:textId="2872967E" w:rsidR="00715DF7" w:rsidRDefault="00715DF7" w:rsidP="00715DF7">
            <w:pPr>
              <w:pStyle w:val="Heading2"/>
            </w:pPr>
            <w:r>
              <w:t>CORE SKILLS</w:t>
            </w:r>
          </w:p>
          <w:tbl>
            <w:tblPr>
              <w:tblStyle w:val="TableGrid"/>
              <w:tblW w:w="6230" w:type="dxa"/>
              <w:tblInd w:w="242" w:type="dxa"/>
              <w:tblLook w:val="04A0" w:firstRow="1" w:lastRow="0" w:firstColumn="1" w:lastColumn="0" w:noHBand="0" w:noVBand="1"/>
            </w:tblPr>
            <w:tblGrid>
              <w:gridCol w:w="3115"/>
              <w:gridCol w:w="3115"/>
            </w:tblGrid>
            <w:tr w:rsidR="007179D0" w14:paraId="2ED8A48E" w14:textId="77777777" w:rsidTr="006A3C6F">
              <w:tc>
                <w:tcPr>
                  <w:tcW w:w="31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90D11D" w14:textId="437F3A25" w:rsidR="007179D0" w:rsidRDefault="006A3C6F" w:rsidP="006A3C6F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327"/>
                    </w:tabs>
                    <w:ind w:left="0" w:firstLine="0"/>
                  </w:pPr>
                  <w:r>
                    <w:t>Tank</w:t>
                  </w:r>
                  <w:r w:rsidR="00C94F03">
                    <w:t>er</w:t>
                  </w:r>
                  <w:r>
                    <w:t xml:space="preserve"> &amp; VLGC chartering</w:t>
                  </w:r>
                </w:p>
                <w:p w14:paraId="7634B55F" w14:textId="77777777" w:rsidR="006A3C6F" w:rsidRDefault="006A3C6F" w:rsidP="006A3C6F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327"/>
                    </w:tabs>
                    <w:ind w:left="0" w:firstLine="0"/>
                  </w:pPr>
                  <w:r>
                    <w:t>Freight analysis</w:t>
                  </w:r>
                </w:p>
                <w:p w14:paraId="3D1418A8" w14:textId="77777777" w:rsidR="006A3C6F" w:rsidRDefault="006A3C6F" w:rsidP="006A3C6F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327"/>
                    </w:tabs>
                    <w:ind w:left="0" w:firstLine="0"/>
                  </w:pPr>
                  <w:r>
                    <w:t xml:space="preserve">Maritime law </w:t>
                  </w:r>
                </w:p>
                <w:p w14:paraId="0D61D7BC" w14:textId="6B18152F" w:rsidR="008F0BED" w:rsidRDefault="008F0BED" w:rsidP="006A3C6F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327"/>
                    </w:tabs>
                    <w:ind w:left="0" w:firstLine="0"/>
                  </w:pPr>
                  <w:r>
                    <w:t>Charter-parties</w:t>
                  </w:r>
                </w:p>
              </w:tc>
              <w:tc>
                <w:tcPr>
                  <w:tcW w:w="31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0E6E94" w14:textId="77777777" w:rsidR="007179D0" w:rsidRDefault="00216022" w:rsidP="008F0BED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232"/>
                    </w:tabs>
                    <w:ind w:left="0" w:firstLine="0"/>
                  </w:pPr>
                  <w:r>
                    <w:t>Negotiation</w:t>
                  </w:r>
                </w:p>
                <w:p w14:paraId="077C8561" w14:textId="77777777" w:rsidR="00216022" w:rsidRDefault="00216022" w:rsidP="008F0BED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232"/>
                    </w:tabs>
                    <w:ind w:left="0" w:firstLine="0"/>
                  </w:pPr>
                  <w:r>
                    <w:t>Communication</w:t>
                  </w:r>
                </w:p>
                <w:p w14:paraId="3525444D" w14:textId="77777777" w:rsidR="00216022" w:rsidRDefault="00D1239F" w:rsidP="008F0BED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232"/>
                    </w:tabs>
                    <w:ind w:left="0" w:firstLine="0"/>
                  </w:pPr>
                  <w:r>
                    <w:t>Dispute resolution</w:t>
                  </w:r>
                </w:p>
                <w:p w14:paraId="7D9DEEA1" w14:textId="684BE787" w:rsidR="00D1239F" w:rsidRDefault="004C5AAB" w:rsidP="008F0BED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232"/>
                    </w:tabs>
                    <w:ind w:left="0" w:firstLine="0"/>
                  </w:pPr>
                  <w:r>
                    <w:t xml:space="preserve">Fleet </w:t>
                  </w:r>
                  <w:r w:rsidR="0075458C">
                    <w:t>optimization</w:t>
                  </w:r>
                </w:p>
              </w:tc>
            </w:tr>
          </w:tbl>
          <w:p w14:paraId="62339734" w14:textId="77777777" w:rsidR="00751178" w:rsidRDefault="00751178" w:rsidP="006A668F">
            <w:pPr>
              <w:pStyle w:val="Heading2"/>
            </w:pPr>
          </w:p>
          <w:sdt>
            <w:sdtPr>
              <w:id w:val="1726032175"/>
              <w:placeholder>
                <w:docPart w:val="A004D101858242FC96B2829203A088C2"/>
              </w:placeholder>
              <w:temporary/>
              <w:showingPlcHdr/>
              <w15:appearance w15:val="hidden"/>
            </w:sdtPr>
            <w:sdtContent>
              <w:p w14:paraId="31357345" w14:textId="5A21EAA5" w:rsidR="006A668F" w:rsidRDefault="006A668F" w:rsidP="006A668F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6A93EE16" w14:textId="77777777" w:rsidR="006A668F" w:rsidRDefault="006A668F" w:rsidP="006A668F">
            <w:pPr>
              <w:pStyle w:val="Heading4"/>
            </w:pPr>
            <w:r>
              <w:t>Wanhua Chemical (Singapore) Pte Ltd</w:t>
            </w:r>
          </w:p>
          <w:p w14:paraId="4821C1E5" w14:textId="77777777" w:rsidR="006A668F" w:rsidRDefault="006A668F" w:rsidP="006A668F">
            <w:pPr>
              <w:pStyle w:val="Heading4"/>
              <w:rPr>
                <w:bCs/>
              </w:rPr>
            </w:pPr>
            <w:r>
              <w:t>Chartering Manager</w:t>
            </w:r>
          </w:p>
          <w:p w14:paraId="52184A5A" w14:textId="6F374AD2" w:rsidR="006A668F" w:rsidRDefault="00B2661C" w:rsidP="006A668F">
            <w:pPr>
              <w:pStyle w:val="Date"/>
            </w:pPr>
            <w:r>
              <w:t xml:space="preserve">Jul </w:t>
            </w:r>
            <w:r w:rsidR="006A668F">
              <w:t xml:space="preserve">2017 – </w:t>
            </w:r>
            <w:r w:rsidR="00B71433">
              <w:t>Aug 2025</w:t>
            </w:r>
          </w:p>
          <w:p w14:paraId="08E94893" w14:textId="77777777" w:rsidR="006A668F" w:rsidRPr="00974DD9" w:rsidRDefault="006A668F" w:rsidP="006A668F"/>
          <w:p w14:paraId="7891D5C3" w14:textId="77777777" w:rsidR="006A668F" w:rsidRPr="00C223F8" w:rsidRDefault="006A668F" w:rsidP="006A668F">
            <w:pPr>
              <w:numPr>
                <w:ilvl w:val="0"/>
                <w:numId w:val="2"/>
              </w:numPr>
            </w:pPr>
            <w:r w:rsidRPr="00C223F8">
              <w:t>Negotiate VLGC spot/time charters and COAs with ship-owners/brokers.</w:t>
            </w:r>
          </w:p>
          <w:p w14:paraId="0DC29A0C" w14:textId="77777777" w:rsidR="006A668F" w:rsidRPr="00C223F8" w:rsidRDefault="006A668F" w:rsidP="006A668F">
            <w:pPr>
              <w:numPr>
                <w:ilvl w:val="0"/>
                <w:numId w:val="2"/>
              </w:numPr>
            </w:pPr>
            <w:r w:rsidRPr="00C223F8">
              <w:t>Generate VLGC freight updates and reports for traders and management.</w:t>
            </w:r>
          </w:p>
          <w:p w14:paraId="74917E61" w14:textId="676779F9" w:rsidR="006A668F" w:rsidRPr="00C223F8" w:rsidRDefault="006A668F" w:rsidP="006A668F">
            <w:pPr>
              <w:numPr>
                <w:ilvl w:val="0"/>
                <w:numId w:val="2"/>
              </w:numPr>
            </w:pPr>
            <w:r w:rsidRPr="00C223F8">
              <w:t xml:space="preserve">Actively engage with brokers, charterers, </w:t>
            </w:r>
            <w:r w:rsidR="00D841B9">
              <w:t>and ship</w:t>
            </w:r>
            <w:r>
              <w:t>o</w:t>
            </w:r>
            <w:r w:rsidRPr="00C223F8">
              <w:t>wners to keep abreast of market developments and opportunities.</w:t>
            </w:r>
          </w:p>
          <w:p w14:paraId="0CAA3FDC" w14:textId="77777777" w:rsidR="006A668F" w:rsidRPr="00C223F8" w:rsidRDefault="006A668F" w:rsidP="006A668F">
            <w:pPr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Collaborate</w:t>
            </w:r>
            <w:r w:rsidRPr="00C223F8">
              <w:rPr>
                <w:bCs/>
              </w:rPr>
              <w:t xml:space="preserve"> with Operations to ensure smooth operations including vessel scheduling, routing and bunker planning,</w:t>
            </w:r>
          </w:p>
          <w:p w14:paraId="7A608EB2" w14:textId="77777777" w:rsidR="006A668F" w:rsidRPr="00C223F8" w:rsidRDefault="006A668F" w:rsidP="006A668F">
            <w:pPr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Help to </w:t>
            </w:r>
            <w:r w:rsidRPr="00C223F8">
              <w:rPr>
                <w:bCs/>
              </w:rPr>
              <w:t>resolve charter-parties disputes between internal and external stakeholders.</w:t>
            </w:r>
          </w:p>
          <w:p w14:paraId="654F3035" w14:textId="77777777" w:rsidR="006A668F" w:rsidRDefault="006A668F" w:rsidP="006A668F"/>
          <w:p w14:paraId="29F950AD" w14:textId="77777777" w:rsidR="006A668F" w:rsidRDefault="006A668F" w:rsidP="006A668F">
            <w:pPr>
              <w:pStyle w:val="Heading4"/>
            </w:pPr>
            <w:r>
              <w:t>Eastport Chartering Pte Ltd</w:t>
            </w:r>
          </w:p>
          <w:p w14:paraId="5C98B425" w14:textId="77777777" w:rsidR="006A668F" w:rsidRDefault="006A668F" w:rsidP="006A668F">
            <w:pPr>
              <w:pStyle w:val="Heading4"/>
            </w:pPr>
            <w:r>
              <w:t>Shipbroker</w:t>
            </w:r>
          </w:p>
          <w:p w14:paraId="6943CB3A" w14:textId="41320F38" w:rsidR="006A668F" w:rsidRPr="00F1728A" w:rsidRDefault="0093275C" w:rsidP="006A668F">
            <w:pPr>
              <w:pStyle w:val="Heading4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Dec </w:t>
            </w:r>
            <w:r w:rsidR="006A668F" w:rsidRPr="00F1728A">
              <w:rPr>
                <w:b w:val="0"/>
                <w:bCs/>
              </w:rPr>
              <w:t>2004</w:t>
            </w:r>
            <w:r w:rsidR="008A0669">
              <w:rPr>
                <w:b w:val="0"/>
                <w:bCs/>
              </w:rPr>
              <w:t xml:space="preserve"> – Jul </w:t>
            </w:r>
            <w:r w:rsidR="006A668F" w:rsidRPr="00F1728A">
              <w:rPr>
                <w:b w:val="0"/>
                <w:bCs/>
              </w:rPr>
              <w:t>2015</w:t>
            </w:r>
          </w:p>
          <w:p w14:paraId="68D85D77" w14:textId="77777777" w:rsidR="006A668F" w:rsidRDefault="006A668F" w:rsidP="006A668F"/>
          <w:p w14:paraId="4F867F90" w14:textId="31C09E58" w:rsidR="006A668F" w:rsidRPr="006E223C" w:rsidRDefault="006A668F" w:rsidP="006A668F">
            <w:pPr>
              <w:numPr>
                <w:ilvl w:val="0"/>
                <w:numId w:val="3"/>
              </w:numPr>
            </w:pPr>
            <w:r w:rsidRPr="006E223C">
              <w:t xml:space="preserve">Market tonnages </w:t>
            </w:r>
            <w:r w:rsidR="00DF2812">
              <w:t>–</w:t>
            </w:r>
            <w:r w:rsidRPr="006E223C">
              <w:t xml:space="preserve"> </w:t>
            </w:r>
            <w:r w:rsidR="00DF2812">
              <w:t xml:space="preserve">MR, </w:t>
            </w:r>
            <w:r w:rsidRPr="006E223C">
              <w:t xml:space="preserve">LR1, LR2 to charterers/shippers. </w:t>
            </w:r>
          </w:p>
          <w:p w14:paraId="75D88F46" w14:textId="77777777" w:rsidR="006A668F" w:rsidRPr="006E223C" w:rsidRDefault="006A668F" w:rsidP="006A668F">
            <w:pPr>
              <w:numPr>
                <w:ilvl w:val="0"/>
                <w:numId w:val="3"/>
              </w:numPr>
            </w:pPr>
            <w:r w:rsidRPr="006E223C">
              <w:t>Negotiate spot/time charters between charterers/ship-owners.</w:t>
            </w:r>
          </w:p>
          <w:p w14:paraId="0FFD7A14" w14:textId="34E40D0D" w:rsidR="006A668F" w:rsidRPr="006E223C" w:rsidRDefault="006A668F" w:rsidP="006A668F">
            <w:pPr>
              <w:numPr>
                <w:ilvl w:val="0"/>
                <w:numId w:val="3"/>
              </w:numPr>
            </w:pPr>
            <w:r w:rsidRPr="006E223C">
              <w:t>Communicate with</w:t>
            </w:r>
            <w:r w:rsidR="00D841B9">
              <w:t xml:space="preserve"> the</w:t>
            </w:r>
            <w:r w:rsidRPr="006E223C">
              <w:t xml:space="preserve"> </w:t>
            </w:r>
            <w:r>
              <w:t>c</w:t>
            </w:r>
            <w:r w:rsidRPr="006E223C">
              <w:t xml:space="preserve">harterers, shipowners, and the operation team to resolve issues and ensure smooth operations. </w:t>
            </w:r>
          </w:p>
          <w:p w14:paraId="0A40F84F" w14:textId="77777777" w:rsidR="006A668F" w:rsidRPr="006E223C" w:rsidRDefault="006A668F" w:rsidP="006A668F">
            <w:pPr>
              <w:numPr>
                <w:ilvl w:val="0"/>
                <w:numId w:val="3"/>
              </w:numPr>
            </w:pPr>
            <w:r w:rsidRPr="006E223C">
              <w:t>Prepare market reports and freight assessments for clients.</w:t>
            </w:r>
          </w:p>
          <w:p w14:paraId="79829429" w14:textId="77777777" w:rsidR="006A668F" w:rsidRPr="006E223C" w:rsidRDefault="006A668F" w:rsidP="006A668F">
            <w:pPr>
              <w:numPr>
                <w:ilvl w:val="0"/>
                <w:numId w:val="3"/>
              </w:numPr>
            </w:pPr>
            <w:r w:rsidRPr="006E223C">
              <w:t>Collaborate with international brokers for opportunities to close fixtures.</w:t>
            </w:r>
          </w:p>
          <w:p w14:paraId="217AE235" w14:textId="228357E7" w:rsidR="006A668F" w:rsidRPr="006E223C" w:rsidRDefault="006A668F" w:rsidP="006A668F">
            <w:pPr>
              <w:numPr>
                <w:ilvl w:val="0"/>
                <w:numId w:val="3"/>
              </w:numPr>
            </w:pPr>
            <w:r w:rsidRPr="006E223C">
              <w:t xml:space="preserve">Assist </w:t>
            </w:r>
            <w:r w:rsidR="00C02FCE">
              <w:t>clients</w:t>
            </w:r>
            <w:r w:rsidRPr="006E223C">
              <w:t xml:space="preserve"> in resolving charter-parties disputes to achieve amicable resolutions.</w:t>
            </w:r>
          </w:p>
          <w:p w14:paraId="0244C1BB" w14:textId="77777777" w:rsidR="006A668F" w:rsidRPr="003B406E" w:rsidRDefault="006A668F" w:rsidP="006A668F"/>
          <w:p w14:paraId="763BF6F2" w14:textId="58B9024D" w:rsidR="00B71433" w:rsidRPr="00B71433" w:rsidRDefault="00B71433" w:rsidP="00B71433">
            <w:pPr>
              <w:tabs>
                <w:tab w:val="num" w:pos="720"/>
              </w:tabs>
              <w:rPr>
                <w:sz w:val="10"/>
                <w:szCs w:val="10"/>
                <w:lang w:val="en-SG"/>
              </w:rPr>
            </w:pPr>
            <w:r w:rsidRPr="00B71433">
              <w:rPr>
                <w:sz w:val="10"/>
                <w:szCs w:val="10"/>
                <w:lang w:val="en-SG"/>
              </w:rPr>
              <w:t>The Regional Optimization Lead supports the delivery of the commercial optimization agenda</w:t>
            </w:r>
            <w:r>
              <w:rPr>
                <w:sz w:val="10"/>
                <w:szCs w:val="10"/>
                <w:lang w:val="en-SG"/>
              </w:rPr>
              <w:t xml:space="preserve"> </w:t>
            </w:r>
            <w:r w:rsidRPr="00B71433">
              <w:rPr>
                <w:sz w:val="10"/>
                <w:szCs w:val="10"/>
                <w:lang w:val="en-SG"/>
              </w:rPr>
              <w:t>across the shipping fleet, coordinating with the Senior Commercial Shipping Optimization</w:t>
            </w:r>
            <w:r>
              <w:rPr>
                <w:sz w:val="10"/>
                <w:szCs w:val="10"/>
                <w:lang w:val="en-SG"/>
              </w:rPr>
              <w:t xml:space="preserve"> </w:t>
            </w:r>
            <w:r w:rsidRPr="00B71433">
              <w:rPr>
                <w:sz w:val="10"/>
                <w:szCs w:val="10"/>
                <w:lang w:val="en-SG"/>
              </w:rPr>
              <w:t>Manager to translate strategy into efficient and effective execution. The role has a strong live</w:t>
            </w:r>
            <w:r>
              <w:rPr>
                <w:sz w:val="10"/>
                <w:szCs w:val="10"/>
                <w:lang w:val="en-SG"/>
              </w:rPr>
              <w:t xml:space="preserve"> </w:t>
            </w:r>
            <w:r w:rsidRPr="00B71433">
              <w:rPr>
                <w:sz w:val="10"/>
                <w:szCs w:val="10"/>
                <w:lang w:val="en-SG"/>
              </w:rPr>
              <w:t>earnings and voyage performance focus, with direct daily involvement in supervising vessel</w:t>
            </w:r>
          </w:p>
          <w:p w14:paraId="513CCF2E" w14:textId="19EE7672" w:rsidR="00B71433" w:rsidRPr="00B71433" w:rsidRDefault="00B71433" w:rsidP="00B71433">
            <w:pPr>
              <w:tabs>
                <w:tab w:val="num" w:pos="720"/>
              </w:tabs>
              <w:rPr>
                <w:sz w:val="10"/>
                <w:szCs w:val="10"/>
                <w:lang w:val="en-SG"/>
              </w:rPr>
            </w:pPr>
            <w:r w:rsidRPr="00B71433">
              <w:rPr>
                <w:sz w:val="10"/>
                <w:szCs w:val="10"/>
                <w:lang w:val="en-SG"/>
              </w:rPr>
              <w:t>performance, intervening on deviations, and coordinating with operations, chartering,</w:t>
            </w:r>
            <w:r>
              <w:rPr>
                <w:sz w:val="10"/>
                <w:szCs w:val="10"/>
                <w:lang w:val="en-SG"/>
              </w:rPr>
              <w:t xml:space="preserve"> </w:t>
            </w:r>
            <w:r w:rsidRPr="00B71433">
              <w:rPr>
                <w:sz w:val="10"/>
                <w:szCs w:val="10"/>
                <w:lang w:val="en-SG"/>
              </w:rPr>
              <w:t>performance, and claims teams to protect and improve voyage economics.</w:t>
            </w:r>
            <w:r>
              <w:rPr>
                <w:sz w:val="10"/>
                <w:szCs w:val="10"/>
                <w:lang w:val="en-SG"/>
              </w:rPr>
              <w:t xml:space="preserve"> </w:t>
            </w:r>
            <w:r w:rsidRPr="00B71433">
              <w:rPr>
                <w:sz w:val="10"/>
                <w:szCs w:val="10"/>
                <w:lang w:val="en-SG"/>
              </w:rPr>
              <w:t>Acting as a link between commercial strategy and operational execution, the Commercial Lead</w:t>
            </w:r>
            <w:r>
              <w:rPr>
                <w:sz w:val="10"/>
                <w:szCs w:val="10"/>
                <w:lang w:val="en-SG"/>
              </w:rPr>
              <w:t xml:space="preserve"> </w:t>
            </w:r>
            <w:r w:rsidRPr="00B71433">
              <w:rPr>
                <w:sz w:val="10"/>
                <w:szCs w:val="10"/>
                <w:lang w:val="en-SG"/>
              </w:rPr>
              <w:t>provides hands-on support across routing, speed, fuel consumption, bunker intake, claims, and</w:t>
            </w:r>
          </w:p>
          <w:p w14:paraId="55A42ABB" w14:textId="40C4539D" w:rsidR="00E90122" w:rsidRDefault="00B71433" w:rsidP="00B71433">
            <w:pPr>
              <w:tabs>
                <w:tab w:val="num" w:pos="720"/>
              </w:tabs>
              <w:rPr>
                <w:sz w:val="10"/>
                <w:szCs w:val="10"/>
                <w:lang w:val="en-SG"/>
              </w:rPr>
            </w:pPr>
            <w:r w:rsidRPr="00B71433">
              <w:rPr>
                <w:sz w:val="10"/>
                <w:szCs w:val="10"/>
                <w:lang w:val="en-SG"/>
              </w:rPr>
              <w:t>post-voyage analysis. The role contributes to improved transparency, rigor, and data-driven</w:t>
            </w:r>
            <w:r>
              <w:rPr>
                <w:sz w:val="10"/>
                <w:szCs w:val="10"/>
                <w:lang w:val="en-SG"/>
              </w:rPr>
              <w:t xml:space="preserve"> </w:t>
            </w:r>
            <w:r w:rsidRPr="00B71433">
              <w:rPr>
                <w:sz w:val="10"/>
                <w:szCs w:val="10"/>
                <w:lang w:val="en-SG"/>
              </w:rPr>
              <w:t xml:space="preserve">decision-making </w:t>
            </w:r>
            <w:proofErr w:type="gramStart"/>
            <w:r w:rsidRPr="00B71433">
              <w:rPr>
                <w:sz w:val="10"/>
                <w:szCs w:val="10"/>
                <w:lang w:val="en-SG"/>
              </w:rPr>
              <w:t>through the use of</w:t>
            </w:r>
            <w:proofErr w:type="gramEnd"/>
            <w:r w:rsidRPr="00B71433">
              <w:rPr>
                <w:sz w:val="10"/>
                <w:szCs w:val="10"/>
                <w:lang w:val="en-SG"/>
              </w:rPr>
              <w:t xml:space="preserve"> accurate dashboards, digital tools, and standardized</w:t>
            </w:r>
            <w:r>
              <w:rPr>
                <w:sz w:val="10"/>
                <w:szCs w:val="10"/>
                <w:lang w:val="en-SG"/>
              </w:rPr>
              <w:t xml:space="preserve"> </w:t>
            </w:r>
            <w:r w:rsidRPr="00B71433">
              <w:rPr>
                <w:sz w:val="10"/>
                <w:szCs w:val="10"/>
                <w:lang w:val="en-SG"/>
              </w:rPr>
              <w:t xml:space="preserve">processes. Collaboration and coordination </w:t>
            </w:r>
            <w:proofErr w:type="gramStart"/>
            <w:r w:rsidRPr="00B71433">
              <w:rPr>
                <w:sz w:val="10"/>
                <w:szCs w:val="10"/>
                <w:lang w:val="en-SG"/>
              </w:rPr>
              <w:t>is</w:t>
            </w:r>
            <w:proofErr w:type="gramEnd"/>
            <w:r w:rsidRPr="00B71433">
              <w:rPr>
                <w:sz w:val="10"/>
                <w:szCs w:val="10"/>
                <w:lang w:val="en-SG"/>
              </w:rPr>
              <w:t xml:space="preserve"> central to success. This role works closely with</w:t>
            </w:r>
            <w:r>
              <w:rPr>
                <w:sz w:val="10"/>
                <w:szCs w:val="10"/>
                <w:lang w:val="en-SG"/>
              </w:rPr>
              <w:t xml:space="preserve"> </w:t>
            </w:r>
            <w:r w:rsidRPr="00B71433">
              <w:rPr>
                <w:sz w:val="10"/>
                <w:szCs w:val="10"/>
                <w:lang w:val="en-SG"/>
              </w:rPr>
              <w:t>Chartering, Operations, Performance, Claims, Bunkers, and Analytics teams to drive</w:t>
            </w:r>
            <w:r>
              <w:rPr>
                <w:sz w:val="10"/>
                <w:szCs w:val="10"/>
                <w:lang w:val="en-SG"/>
              </w:rPr>
              <w:t xml:space="preserve"> </w:t>
            </w:r>
            <w:r w:rsidRPr="00B71433">
              <w:rPr>
                <w:sz w:val="10"/>
                <w:szCs w:val="10"/>
                <w:lang w:val="en-SG"/>
              </w:rPr>
              <w:t>optimization practices, close value leakages, and embed takeaways across the fleet</w:t>
            </w:r>
            <w:r w:rsidR="002B2DF1" w:rsidRPr="002B2DF1">
              <w:rPr>
                <w:sz w:val="10"/>
                <w:szCs w:val="10"/>
                <w:lang w:val="en-SG"/>
              </w:rPr>
              <w:cr/>
            </w:r>
          </w:p>
          <w:p w14:paraId="77D6F989" w14:textId="296E95F4" w:rsidR="009317FD" w:rsidRPr="00E90122" w:rsidRDefault="009317FD" w:rsidP="009317FD">
            <w:pPr>
              <w:tabs>
                <w:tab w:val="num" w:pos="720"/>
              </w:tabs>
              <w:rPr>
                <w:lang w:val="en-SG"/>
              </w:rPr>
            </w:pPr>
          </w:p>
          <w:p w14:paraId="1F4A76E6" w14:textId="77777777" w:rsidR="009317FD" w:rsidRDefault="009317FD" w:rsidP="006A668F">
            <w:pPr>
              <w:pStyle w:val="Heading2"/>
            </w:pPr>
          </w:p>
          <w:p w14:paraId="11F334E4" w14:textId="77777777" w:rsidR="009317FD" w:rsidRDefault="009317FD" w:rsidP="006A668F">
            <w:pPr>
              <w:pStyle w:val="Heading2"/>
            </w:pPr>
          </w:p>
          <w:p w14:paraId="22C8D86F" w14:textId="73319F7C" w:rsidR="006A668F" w:rsidRDefault="006A668F" w:rsidP="006A668F">
            <w:pPr>
              <w:pStyle w:val="Heading2"/>
              <w:rPr>
                <w:rFonts w:asciiTheme="minorHAnsi" w:eastAsiaTheme="minorEastAsia" w:hAnsiTheme="minorHAnsi" w:cstheme="minorBidi"/>
                <w:b w:val="0"/>
                <w:szCs w:val="22"/>
                <w:lang w:eastAsia="zh-CN"/>
              </w:rPr>
            </w:pPr>
            <w:r>
              <w:t>ACHIEVEMENTS</w:t>
            </w:r>
          </w:p>
          <w:p w14:paraId="6D592869" w14:textId="77777777" w:rsidR="004D69C2" w:rsidRDefault="004D69C2" w:rsidP="004D69C2">
            <w:pPr>
              <w:pStyle w:val="Heading4"/>
            </w:pPr>
            <w:r>
              <w:t>Wanhua Chemical (Singapore) Pte Ltd</w:t>
            </w:r>
          </w:p>
          <w:p w14:paraId="10703C68" w14:textId="77777777" w:rsidR="004D69C2" w:rsidRDefault="004D69C2" w:rsidP="004D69C2">
            <w:pPr>
              <w:pStyle w:val="Heading4"/>
            </w:pPr>
            <w:r>
              <w:t>Chartering Manager</w:t>
            </w:r>
          </w:p>
          <w:p w14:paraId="32B1F337" w14:textId="77777777" w:rsidR="004D69C2" w:rsidRPr="004D69C2" w:rsidRDefault="004D69C2" w:rsidP="004D69C2"/>
          <w:p w14:paraId="7CC555DF" w14:textId="5F990AF6" w:rsidR="004D69C2" w:rsidRDefault="004D69C2" w:rsidP="004D69C2">
            <w:pPr>
              <w:pStyle w:val="ListParagraph"/>
              <w:numPr>
                <w:ilvl w:val="0"/>
                <w:numId w:val="1"/>
              </w:numPr>
            </w:pPr>
            <w:r>
              <w:t>Team lead for the commercial and legal discussions with BW Gas on COA renewal from 2018 to 2021.</w:t>
            </w:r>
          </w:p>
          <w:p w14:paraId="397C4685" w14:textId="4F23B53E" w:rsidR="004D69C2" w:rsidRDefault="004D69C2" w:rsidP="004D69C2">
            <w:pPr>
              <w:pStyle w:val="ListParagraph"/>
              <w:numPr>
                <w:ilvl w:val="0"/>
                <w:numId w:val="1"/>
              </w:numPr>
            </w:pPr>
            <w:r>
              <w:t xml:space="preserve">Negotiated with prominent LPG owners (Pacific Gas, </w:t>
            </w:r>
            <w:proofErr w:type="spellStart"/>
            <w:r>
              <w:t>Petredec</w:t>
            </w:r>
            <w:proofErr w:type="spellEnd"/>
            <w:r>
              <w:t xml:space="preserve">, Trafigura, </w:t>
            </w:r>
            <w:proofErr w:type="spellStart"/>
            <w:r>
              <w:t>Sinogas</w:t>
            </w:r>
            <w:proofErr w:type="spellEnd"/>
            <w:r>
              <w:t>) to build up VLGC time-charter fleet from 2 to 12 vessels from 2018 to 2022.</w:t>
            </w:r>
          </w:p>
          <w:p w14:paraId="6FAA358E" w14:textId="0F17B469" w:rsidR="004D69C2" w:rsidRDefault="006609B7" w:rsidP="004D69C2">
            <w:pPr>
              <w:pStyle w:val="ListParagraph"/>
              <w:numPr>
                <w:ilvl w:val="0"/>
                <w:numId w:val="1"/>
              </w:numPr>
            </w:pPr>
            <w:r>
              <w:t>Shipping</w:t>
            </w:r>
            <w:r w:rsidR="004D69C2">
              <w:t xml:space="preserve"> advisor to internal stakeholders for the Design-Build-Transfer project </w:t>
            </w:r>
            <w:r>
              <w:t xml:space="preserve">on </w:t>
            </w:r>
            <w:r w:rsidR="004D69C2">
              <w:t>3 VLGC newbuilds from Jiangnan Shipyard from 2019 to 2022.</w:t>
            </w:r>
          </w:p>
          <w:p w14:paraId="6FD56F3C" w14:textId="25E1AB73" w:rsidR="004D69C2" w:rsidRDefault="006609B7" w:rsidP="004D69C2">
            <w:pPr>
              <w:pStyle w:val="ListParagraph"/>
              <w:numPr>
                <w:ilvl w:val="0"/>
                <w:numId w:val="1"/>
              </w:numPr>
            </w:pPr>
            <w:r>
              <w:t>Helped to code VBA script</w:t>
            </w:r>
            <w:r w:rsidR="004D69C2">
              <w:t xml:space="preserve"> in MS Excel to link freight data collection to analytical modules for seamless data flow and enhanced functionalit</w:t>
            </w:r>
            <w:r>
              <w:t>ies</w:t>
            </w:r>
            <w:r w:rsidR="004D69C2">
              <w:t>.</w:t>
            </w:r>
          </w:p>
          <w:p w14:paraId="6A194B4D" w14:textId="352B69A3" w:rsidR="004D69C2" w:rsidRDefault="00F12926" w:rsidP="004D69C2">
            <w:pPr>
              <w:pStyle w:val="ListParagraph"/>
              <w:numPr>
                <w:ilvl w:val="0"/>
                <w:numId w:val="1"/>
              </w:numPr>
            </w:pPr>
            <w:r>
              <w:t>Project leader to</w:t>
            </w:r>
            <w:r w:rsidR="004D69C2">
              <w:t xml:space="preserve"> review</w:t>
            </w:r>
            <w:r>
              <w:t xml:space="preserve"> </w:t>
            </w:r>
            <w:r w:rsidR="004D69C2">
              <w:t xml:space="preserve">all shipping-related documents, including Time-Charter Parties and ship management contracts, under the </w:t>
            </w:r>
            <w:proofErr w:type="spellStart"/>
            <w:r w:rsidR="004D69C2">
              <w:t>Adnoc</w:t>
            </w:r>
            <w:proofErr w:type="spellEnd"/>
            <w:r w:rsidR="004D69C2">
              <w:t>-Wanhua Joint Venture (AWJV).</w:t>
            </w:r>
          </w:p>
          <w:p w14:paraId="78CFDC64" w14:textId="1A360467" w:rsidR="006A668F" w:rsidRDefault="004D69C2" w:rsidP="00562B4B">
            <w:pPr>
              <w:pStyle w:val="ListParagraph"/>
              <w:numPr>
                <w:ilvl w:val="0"/>
                <w:numId w:val="1"/>
              </w:numPr>
            </w:pPr>
            <w:r>
              <w:t xml:space="preserve">Maintained a track record of </w:t>
            </w:r>
            <w:r w:rsidR="00562B4B">
              <w:t>positive PNL</w:t>
            </w:r>
            <w:r>
              <w:t xml:space="preserve"> through strategic </w:t>
            </w:r>
            <w:proofErr w:type="gramStart"/>
            <w:r w:rsidR="007E2C9D">
              <w:t>reletting</w:t>
            </w:r>
            <w:proofErr w:type="gramEnd"/>
            <w:r w:rsidR="007E2C9D">
              <w:t>-</w:t>
            </w:r>
            <w:r>
              <w:t>out vessels</w:t>
            </w:r>
            <w:r w:rsidR="00562B4B">
              <w:t>.</w:t>
            </w:r>
          </w:p>
          <w:p w14:paraId="490B5E72" w14:textId="77777777" w:rsidR="00BA6433" w:rsidRDefault="00BA6433" w:rsidP="00BA6433"/>
          <w:p w14:paraId="488C3BB9" w14:textId="77777777" w:rsidR="00BA6433" w:rsidRDefault="00BA6433" w:rsidP="00BA6433"/>
          <w:p w14:paraId="112259DC" w14:textId="77777777" w:rsidR="00BA6433" w:rsidRDefault="00BA6433" w:rsidP="00BA6433">
            <w:pPr>
              <w:pStyle w:val="Heading4"/>
            </w:pPr>
            <w:r>
              <w:t>Eastport Chartering Pte Ltd</w:t>
            </w:r>
          </w:p>
          <w:p w14:paraId="6DDE0A36" w14:textId="77777777" w:rsidR="00BA6433" w:rsidRDefault="00BA6433" w:rsidP="00BA6433">
            <w:pPr>
              <w:pStyle w:val="Heading4"/>
            </w:pPr>
            <w:r>
              <w:t>Shipbroker</w:t>
            </w:r>
          </w:p>
          <w:p w14:paraId="00C03E1D" w14:textId="77777777" w:rsidR="00BA6433" w:rsidRDefault="00BA6433" w:rsidP="00BA6433"/>
          <w:p w14:paraId="79AE989C" w14:textId="4393351F" w:rsidR="00BA6433" w:rsidRPr="00BA6433" w:rsidRDefault="00BA6433" w:rsidP="00BA6433">
            <w:pPr>
              <w:numPr>
                <w:ilvl w:val="0"/>
                <w:numId w:val="4"/>
              </w:numPr>
              <w:rPr>
                <w:bCs/>
              </w:rPr>
            </w:pPr>
            <w:r w:rsidRPr="00BA6433">
              <w:rPr>
                <w:bCs/>
              </w:rPr>
              <w:t xml:space="preserve">Grew client network from </w:t>
            </w:r>
            <w:r w:rsidR="009B22F8" w:rsidRPr="00BA6433">
              <w:rPr>
                <w:bCs/>
              </w:rPr>
              <w:t>an initial</w:t>
            </w:r>
            <w:r w:rsidRPr="00BA6433">
              <w:rPr>
                <w:bCs/>
              </w:rPr>
              <w:t xml:space="preserve"> 5 to 20 which included established </w:t>
            </w:r>
            <w:proofErr w:type="gramStart"/>
            <w:r w:rsidRPr="00BA6433">
              <w:rPr>
                <w:bCs/>
              </w:rPr>
              <w:t>charterers</w:t>
            </w:r>
            <w:proofErr w:type="gramEnd"/>
            <w:r w:rsidRPr="00BA6433">
              <w:rPr>
                <w:bCs/>
              </w:rPr>
              <w:t xml:space="preserve"> and ship-owners</w:t>
            </w:r>
            <w:r w:rsidR="006775A0">
              <w:rPr>
                <w:bCs/>
              </w:rPr>
              <w:t>.</w:t>
            </w:r>
          </w:p>
          <w:p w14:paraId="3A21A04B" w14:textId="407CDBCB" w:rsidR="00BA6433" w:rsidRPr="00BA6433" w:rsidRDefault="00BA6433" w:rsidP="00BA6433">
            <w:pPr>
              <w:numPr>
                <w:ilvl w:val="0"/>
                <w:numId w:val="4"/>
              </w:numPr>
              <w:rPr>
                <w:bCs/>
              </w:rPr>
            </w:pPr>
            <w:r w:rsidRPr="00BA6433">
              <w:rPr>
                <w:bCs/>
              </w:rPr>
              <w:t>Collaborated with global shipbrokers from India, South Korea and Japan for fix</w:t>
            </w:r>
            <w:r w:rsidR="006775A0">
              <w:rPr>
                <w:bCs/>
              </w:rPr>
              <w:t>ing opportunities.</w:t>
            </w:r>
          </w:p>
          <w:p w14:paraId="370F2E65" w14:textId="33806939" w:rsidR="00BA6433" w:rsidRPr="00BA6433" w:rsidRDefault="00BA6433" w:rsidP="00BA6433">
            <w:pPr>
              <w:numPr>
                <w:ilvl w:val="0"/>
                <w:numId w:val="4"/>
              </w:numPr>
              <w:rPr>
                <w:bCs/>
              </w:rPr>
            </w:pPr>
            <w:r w:rsidRPr="00BA6433">
              <w:rPr>
                <w:bCs/>
              </w:rPr>
              <w:t xml:space="preserve">Successfully facilitated Eastport's accreditation as </w:t>
            </w:r>
            <w:r w:rsidR="006775A0">
              <w:rPr>
                <w:bCs/>
              </w:rPr>
              <w:t xml:space="preserve">1 of only 5 </w:t>
            </w:r>
            <w:r w:rsidRPr="00BA6433">
              <w:rPr>
                <w:bCs/>
              </w:rPr>
              <w:t>CPP broker</w:t>
            </w:r>
            <w:r w:rsidR="006775A0">
              <w:rPr>
                <w:bCs/>
              </w:rPr>
              <w:t>s</w:t>
            </w:r>
            <w:r w:rsidRPr="00BA6433">
              <w:rPr>
                <w:bCs/>
              </w:rPr>
              <w:t xml:space="preserve"> to Thailand's national oil company PTT in 2014,</w:t>
            </w:r>
            <w:r w:rsidRPr="00BA6433">
              <w:t xml:space="preserve"> </w:t>
            </w:r>
            <w:r w:rsidRPr="00BA6433">
              <w:rPr>
                <w:bCs/>
              </w:rPr>
              <w:t>contributing to</w:t>
            </w:r>
            <w:r w:rsidR="006775A0">
              <w:rPr>
                <w:bCs/>
              </w:rPr>
              <w:t xml:space="preserve"> increase fixtures </w:t>
            </w:r>
          </w:p>
          <w:p w14:paraId="5C73A7AA" w14:textId="77777777" w:rsidR="00BA6433" w:rsidRPr="00BA6433" w:rsidRDefault="00BA6433" w:rsidP="00BA6433">
            <w:pPr>
              <w:numPr>
                <w:ilvl w:val="0"/>
                <w:numId w:val="4"/>
              </w:numPr>
            </w:pPr>
            <w:r w:rsidRPr="00BA6433">
              <w:t>Boosted commission volume by 40% over two years from 2012 to 2014.</w:t>
            </w:r>
          </w:p>
          <w:p w14:paraId="39EC5B97" w14:textId="77777777" w:rsidR="00A23ECA" w:rsidRDefault="00A23ECA" w:rsidP="00CE3074">
            <w:pPr>
              <w:pStyle w:val="Heading2"/>
            </w:pPr>
          </w:p>
          <w:p w14:paraId="30480883" w14:textId="612E496D" w:rsidR="00CE3074" w:rsidRDefault="00CE3074" w:rsidP="00CE3074">
            <w:pPr>
              <w:pStyle w:val="Heading2"/>
              <w:rPr>
                <w:rFonts w:asciiTheme="minorHAnsi" w:eastAsiaTheme="minorEastAsia" w:hAnsiTheme="minorHAnsi" w:cstheme="minorBidi"/>
                <w:b w:val="0"/>
                <w:szCs w:val="22"/>
                <w:lang w:eastAsia="zh-CN"/>
              </w:rPr>
            </w:pPr>
            <w:r>
              <w:t>QUALIFICATIONS</w:t>
            </w:r>
          </w:p>
          <w:p w14:paraId="4D5EAAA4" w14:textId="77777777" w:rsidR="00CE3074" w:rsidRDefault="00CE3074" w:rsidP="00BA6433"/>
          <w:p w14:paraId="6B75B6D1" w14:textId="37C5FB56" w:rsidR="000E53D6" w:rsidRDefault="000E53D6" w:rsidP="000E53D6">
            <w:pPr>
              <w:pStyle w:val="Heading4"/>
            </w:pPr>
            <w:r>
              <w:t>National University of Singapore</w:t>
            </w:r>
          </w:p>
          <w:p w14:paraId="1DF356A8" w14:textId="356267FB" w:rsidR="000E53D6" w:rsidRDefault="00C22E76" w:rsidP="000E53D6">
            <w:r>
              <w:t>Sep 2025 – Nov 2025</w:t>
            </w:r>
          </w:p>
          <w:p w14:paraId="40AE84D9" w14:textId="77777777" w:rsidR="000E53D6" w:rsidRDefault="000E53D6" w:rsidP="00CF1D03">
            <w:pPr>
              <w:pStyle w:val="Heading4"/>
            </w:pPr>
          </w:p>
          <w:p w14:paraId="0D9FB456" w14:textId="01EABFFB" w:rsidR="00527F7B" w:rsidRDefault="00527F7B" w:rsidP="00527F7B">
            <w:pPr>
              <w:pStyle w:val="ListParagraph"/>
              <w:numPr>
                <w:ilvl w:val="0"/>
                <w:numId w:val="6"/>
              </w:numPr>
            </w:pPr>
            <w:r>
              <w:t xml:space="preserve">Executive </w:t>
            </w:r>
            <w:r w:rsidR="00C22E76">
              <w:t xml:space="preserve">Certificate in </w:t>
            </w:r>
            <w:r w:rsidR="007A3719">
              <w:t xml:space="preserve">Foundation </w:t>
            </w:r>
            <w:r w:rsidR="007708CA">
              <w:t>Dat</w:t>
            </w:r>
            <w:r w:rsidR="003D0AC2">
              <w:t>a</w:t>
            </w:r>
            <w:r w:rsidR="007708CA">
              <w:t xml:space="preserve"> </w:t>
            </w:r>
            <w:r>
              <w:t>Analytics</w:t>
            </w:r>
          </w:p>
          <w:p w14:paraId="463E44F5" w14:textId="77777777" w:rsidR="007A3719" w:rsidRDefault="007A3719" w:rsidP="007A3719">
            <w:pPr>
              <w:pStyle w:val="ListParagraph"/>
            </w:pPr>
          </w:p>
          <w:p w14:paraId="68DB9989" w14:textId="5D4CEAFA" w:rsidR="00CF1D03" w:rsidRDefault="00CF1D03" w:rsidP="00CF1D03">
            <w:pPr>
              <w:pStyle w:val="Heading4"/>
            </w:pPr>
            <w:r>
              <w:t>National University of Singapore Law School</w:t>
            </w:r>
          </w:p>
          <w:p w14:paraId="5410E2AA" w14:textId="37102E64" w:rsidR="001D7BA1" w:rsidRDefault="001D7BA1" w:rsidP="001D7BA1">
            <w:r>
              <w:t>Aug 2015 – Oct 2016</w:t>
            </w:r>
          </w:p>
          <w:p w14:paraId="12A74170" w14:textId="77777777" w:rsidR="001D7BA1" w:rsidRPr="001D7BA1" w:rsidRDefault="001D7BA1" w:rsidP="001D7BA1"/>
          <w:p w14:paraId="64934A18" w14:textId="77777777" w:rsidR="00CF1D03" w:rsidRDefault="001D7BA1" w:rsidP="001D7BA1">
            <w:pPr>
              <w:pStyle w:val="ListParagraph"/>
              <w:numPr>
                <w:ilvl w:val="0"/>
                <w:numId w:val="6"/>
              </w:numPr>
            </w:pPr>
            <w:r>
              <w:t>Graduate Diploma in Maritime Law and Arbitration</w:t>
            </w:r>
          </w:p>
          <w:p w14:paraId="30BF88C8" w14:textId="77777777" w:rsidR="001D7BA1" w:rsidRDefault="001D7BA1" w:rsidP="001D7BA1"/>
          <w:p w14:paraId="077A093C" w14:textId="433B49D1" w:rsidR="001D7BA1" w:rsidRDefault="001D7BA1" w:rsidP="001D7BA1">
            <w:pPr>
              <w:pStyle w:val="Heading4"/>
            </w:pPr>
            <w:r>
              <w:t>National University of Singapore</w:t>
            </w:r>
          </w:p>
          <w:p w14:paraId="6FC0E530" w14:textId="61D82591" w:rsidR="001D7BA1" w:rsidRDefault="001D7BA1" w:rsidP="001D7BA1">
            <w:r>
              <w:t>Jul 1999 – Jul 2003</w:t>
            </w:r>
          </w:p>
          <w:p w14:paraId="71005BF6" w14:textId="77777777" w:rsidR="001D7BA1" w:rsidRDefault="001D7BA1" w:rsidP="001D7BA1"/>
          <w:p w14:paraId="325092D6" w14:textId="30389B41" w:rsidR="003027E4" w:rsidRDefault="003027E4" w:rsidP="003027E4">
            <w:pPr>
              <w:pStyle w:val="ListParagraph"/>
              <w:numPr>
                <w:ilvl w:val="0"/>
                <w:numId w:val="6"/>
              </w:numPr>
            </w:pPr>
            <w:r>
              <w:t>Bachelor of Science (Building)</w:t>
            </w:r>
          </w:p>
          <w:p w14:paraId="32C1AC1D" w14:textId="77777777" w:rsidR="0091479A" w:rsidRDefault="0091479A" w:rsidP="0091479A"/>
          <w:p w14:paraId="278D6DA7" w14:textId="77777777" w:rsidR="0091479A" w:rsidRDefault="0091479A" w:rsidP="0091479A"/>
          <w:p w14:paraId="7EF5CF99" w14:textId="77777777" w:rsidR="004826E7" w:rsidRDefault="004826E7" w:rsidP="0091479A">
            <w:pPr>
              <w:pStyle w:val="Heading2"/>
            </w:pPr>
          </w:p>
          <w:p w14:paraId="2CD91097" w14:textId="77777777" w:rsidR="00527F7B" w:rsidRDefault="00527F7B" w:rsidP="0091479A">
            <w:pPr>
              <w:pStyle w:val="Heading2"/>
            </w:pPr>
          </w:p>
          <w:p w14:paraId="77B468DF" w14:textId="628BEB91" w:rsidR="0091479A" w:rsidRDefault="000A1277" w:rsidP="0091479A">
            <w:pPr>
              <w:pStyle w:val="Heading2"/>
              <w:rPr>
                <w:rFonts w:asciiTheme="minorHAnsi" w:eastAsiaTheme="minorEastAsia" w:hAnsiTheme="minorHAnsi" w:cstheme="minorBidi"/>
                <w:b w:val="0"/>
                <w:szCs w:val="22"/>
                <w:lang w:eastAsia="zh-CN"/>
              </w:rPr>
            </w:pPr>
            <w:r>
              <w:t>SOFTWARE</w:t>
            </w:r>
            <w:r w:rsidR="0057410E">
              <w:t>S</w:t>
            </w:r>
            <w:r w:rsidR="007253A7">
              <w:t xml:space="preserve"> </w:t>
            </w:r>
          </w:p>
          <w:p w14:paraId="64EA8BA8" w14:textId="77777777" w:rsidR="0091479A" w:rsidRDefault="0091479A" w:rsidP="0091479A"/>
          <w:p w14:paraId="4EF14A5B" w14:textId="3E54FE89" w:rsidR="0091479A" w:rsidRDefault="0057410E" w:rsidP="0091479A">
            <w:pPr>
              <w:numPr>
                <w:ilvl w:val="0"/>
                <w:numId w:val="4"/>
              </w:numPr>
            </w:pPr>
            <w:r>
              <w:t>MS Office</w:t>
            </w:r>
            <w:r w:rsidR="00BE508B">
              <w:t>, Power Query, Power BI</w:t>
            </w:r>
          </w:p>
          <w:p w14:paraId="64B09294" w14:textId="39F995E1" w:rsidR="0091479A" w:rsidRDefault="0057410E" w:rsidP="0091479A">
            <w:pPr>
              <w:numPr>
                <w:ilvl w:val="0"/>
                <w:numId w:val="4"/>
              </w:numPr>
            </w:pPr>
            <w:r>
              <w:t>V</w:t>
            </w:r>
            <w:r w:rsidR="00BE508B">
              <w:t>BA</w:t>
            </w:r>
          </w:p>
          <w:p w14:paraId="7FEBC098" w14:textId="77777777" w:rsidR="0057410E" w:rsidRDefault="0057410E" w:rsidP="0091479A">
            <w:pPr>
              <w:numPr>
                <w:ilvl w:val="0"/>
                <w:numId w:val="4"/>
              </w:numPr>
            </w:pPr>
            <w:proofErr w:type="spellStart"/>
            <w:r>
              <w:t>Kpler</w:t>
            </w:r>
            <w:proofErr w:type="spellEnd"/>
          </w:p>
          <w:p w14:paraId="143AF5BA" w14:textId="77777777" w:rsidR="0057410E" w:rsidRDefault="0057410E" w:rsidP="0091479A">
            <w:pPr>
              <w:numPr>
                <w:ilvl w:val="0"/>
                <w:numId w:val="4"/>
              </w:numPr>
            </w:pPr>
            <w:proofErr w:type="spellStart"/>
            <w:r>
              <w:t>Veson</w:t>
            </w:r>
            <w:proofErr w:type="spellEnd"/>
            <w:r>
              <w:t xml:space="preserve"> IMOS</w:t>
            </w:r>
          </w:p>
          <w:p w14:paraId="360DEAC4" w14:textId="77777777" w:rsidR="00A847AB" w:rsidRDefault="00A847AB" w:rsidP="00A847AB"/>
          <w:p w14:paraId="78C0A850" w14:textId="77777777" w:rsidR="00A847AB" w:rsidRDefault="00A847AB" w:rsidP="00A847AB">
            <w:pPr>
              <w:ind w:left="720"/>
            </w:pPr>
          </w:p>
          <w:p w14:paraId="3FB41BB4" w14:textId="6DA8E219" w:rsidR="00A847AB" w:rsidRPr="00CF1D03" w:rsidRDefault="00A847AB" w:rsidP="004144F8">
            <w:pPr>
              <w:ind w:left="720"/>
            </w:pPr>
          </w:p>
        </w:tc>
      </w:tr>
      <w:tr w:rsidR="00A847AB" w14:paraId="5EC34F0C" w14:textId="77777777" w:rsidTr="006A668F">
        <w:tc>
          <w:tcPr>
            <w:tcW w:w="3600" w:type="dxa"/>
          </w:tcPr>
          <w:p w14:paraId="0C94C3C4" w14:textId="77777777" w:rsidR="00A847AB" w:rsidRDefault="00A847AB" w:rsidP="006A668F">
            <w:pPr>
              <w:pStyle w:val="Heading3"/>
            </w:pPr>
          </w:p>
        </w:tc>
        <w:tc>
          <w:tcPr>
            <w:tcW w:w="720" w:type="dxa"/>
          </w:tcPr>
          <w:p w14:paraId="4226FC7C" w14:textId="77777777" w:rsidR="00A847AB" w:rsidRDefault="00A847AB" w:rsidP="006A668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6CB1096B" w14:textId="77777777" w:rsidR="00A847AB" w:rsidRPr="009317FD" w:rsidRDefault="00A847AB" w:rsidP="006A668F">
            <w:pPr>
              <w:pStyle w:val="Title"/>
              <w:rPr>
                <w:sz w:val="72"/>
                <w:szCs w:val="72"/>
              </w:rPr>
            </w:pPr>
          </w:p>
        </w:tc>
      </w:tr>
    </w:tbl>
    <w:p w14:paraId="36D24ECD" w14:textId="7126E888" w:rsidR="00EE3348" w:rsidRDefault="00EE3348" w:rsidP="009317FD"/>
    <w:sectPr w:rsidR="00EE3348" w:rsidSect="008F0BED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0B117" w14:textId="77777777" w:rsidR="000D7135" w:rsidRDefault="000D7135" w:rsidP="000C45FF">
      <w:r>
        <w:separator/>
      </w:r>
    </w:p>
  </w:endnote>
  <w:endnote w:type="continuationSeparator" w:id="0">
    <w:p w14:paraId="533AD763" w14:textId="77777777" w:rsidR="000D7135" w:rsidRDefault="000D7135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ED878" w14:textId="77777777" w:rsidR="000D7135" w:rsidRDefault="000D7135" w:rsidP="000C45FF">
      <w:r>
        <w:separator/>
      </w:r>
    </w:p>
  </w:footnote>
  <w:footnote w:type="continuationSeparator" w:id="0">
    <w:p w14:paraId="0B1DF09F" w14:textId="77777777" w:rsidR="000D7135" w:rsidRDefault="000D7135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1F6AC" w14:textId="54E11073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615452A" wp14:editId="690B3A1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3348">
      <w:rPr>
        <w:noProof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43C6E"/>
    <w:multiLevelType w:val="hybridMultilevel"/>
    <w:tmpl w:val="8E34E0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D3E34"/>
    <w:multiLevelType w:val="hybridMultilevel"/>
    <w:tmpl w:val="11D46E7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A6F83"/>
    <w:multiLevelType w:val="hybridMultilevel"/>
    <w:tmpl w:val="A5821CA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935FED"/>
    <w:multiLevelType w:val="hybridMultilevel"/>
    <w:tmpl w:val="B636E25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82A70"/>
    <w:multiLevelType w:val="hybridMultilevel"/>
    <w:tmpl w:val="F3406A4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402992"/>
    <w:multiLevelType w:val="hybridMultilevel"/>
    <w:tmpl w:val="1C146CB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786427">
    <w:abstractNumId w:val="2"/>
  </w:num>
  <w:num w:numId="2" w16cid:durableId="1156533856">
    <w:abstractNumId w:val="0"/>
  </w:num>
  <w:num w:numId="3" w16cid:durableId="1179201583">
    <w:abstractNumId w:val="3"/>
  </w:num>
  <w:num w:numId="4" w16cid:durableId="1972175883">
    <w:abstractNumId w:val="5"/>
  </w:num>
  <w:num w:numId="5" w16cid:durableId="746810114">
    <w:abstractNumId w:val="4"/>
  </w:num>
  <w:num w:numId="6" w16cid:durableId="2126389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CF"/>
    <w:rsid w:val="00000928"/>
    <w:rsid w:val="000238C9"/>
    <w:rsid w:val="00036450"/>
    <w:rsid w:val="00042A43"/>
    <w:rsid w:val="00057E28"/>
    <w:rsid w:val="00063B19"/>
    <w:rsid w:val="000929F4"/>
    <w:rsid w:val="00094499"/>
    <w:rsid w:val="000A1277"/>
    <w:rsid w:val="000C45FF"/>
    <w:rsid w:val="000C6C10"/>
    <w:rsid w:val="000D0C75"/>
    <w:rsid w:val="000D4EAC"/>
    <w:rsid w:val="000D7135"/>
    <w:rsid w:val="000E3FD1"/>
    <w:rsid w:val="000E53D6"/>
    <w:rsid w:val="000F0E8B"/>
    <w:rsid w:val="000F1FF7"/>
    <w:rsid w:val="00102102"/>
    <w:rsid w:val="00112054"/>
    <w:rsid w:val="00112F37"/>
    <w:rsid w:val="001317D8"/>
    <w:rsid w:val="001410C9"/>
    <w:rsid w:val="001525E1"/>
    <w:rsid w:val="00152A4F"/>
    <w:rsid w:val="00153F4A"/>
    <w:rsid w:val="001543EC"/>
    <w:rsid w:val="00156719"/>
    <w:rsid w:val="001662E7"/>
    <w:rsid w:val="0017114C"/>
    <w:rsid w:val="00180329"/>
    <w:rsid w:val="0019001F"/>
    <w:rsid w:val="00194959"/>
    <w:rsid w:val="001A74A5"/>
    <w:rsid w:val="001A75A8"/>
    <w:rsid w:val="001B2ABD"/>
    <w:rsid w:val="001B5F5A"/>
    <w:rsid w:val="001D4F9D"/>
    <w:rsid w:val="001D7BA1"/>
    <w:rsid w:val="001E0391"/>
    <w:rsid w:val="001E1759"/>
    <w:rsid w:val="001F1ECC"/>
    <w:rsid w:val="00202FEB"/>
    <w:rsid w:val="002105D1"/>
    <w:rsid w:val="00216022"/>
    <w:rsid w:val="002400EB"/>
    <w:rsid w:val="00256CF7"/>
    <w:rsid w:val="002700D8"/>
    <w:rsid w:val="00270AF1"/>
    <w:rsid w:val="00277B5B"/>
    <w:rsid w:val="00281FD5"/>
    <w:rsid w:val="00284466"/>
    <w:rsid w:val="0029027B"/>
    <w:rsid w:val="002914E5"/>
    <w:rsid w:val="002A5882"/>
    <w:rsid w:val="002B2DF1"/>
    <w:rsid w:val="002D27B7"/>
    <w:rsid w:val="002D5BA7"/>
    <w:rsid w:val="002E350C"/>
    <w:rsid w:val="002F5066"/>
    <w:rsid w:val="002F7F2F"/>
    <w:rsid w:val="003027E4"/>
    <w:rsid w:val="0030481B"/>
    <w:rsid w:val="003156FC"/>
    <w:rsid w:val="00324B53"/>
    <w:rsid w:val="003254B5"/>
    <w:rsid w:val="00332BD9"/>
    <w:rsid w:val="0036350E"/>
    <w:rsid w:val="0037121F"/>
    <w:rsid w:val="003910D8"/>
    <w:rsid w:val="00391668"/>
    <w:rsid w:val="003A6B7D"/>
    <w:rsid w:val="003B06CA"/>
    <w:rsid w:val="003B406E"/>
    <w:rsid w:val="003D0100"/>
    <w:rsid w:val="003D0AC2"/>
    <w:rsid w:val="003D295A"/>
    <w:rsid w:val="004071FC"/>
    <w:rsid w:val="004144F8"/>
    <w:rsid w:val="00445947"/>
    <w:rsid w:val="004506C7"/>
    <w:rsid w:val="00451828"/>
    <w:rsid w:val="00451F12"/>
    <w:rsid w:val="004813B3"/>
    <w:rsid w:val="004826E7"/>
    <w:rsid w:val="0048474E"/>
    <w:rsid w:val="00496591"/>
    <w:rsid w:val="00496EA9"/>
    <w:rsid w:val="004B69A9"/>
    <w:rsid w:val="004C2BA6"/>
    <w:rsid w:val="004C5AAB"/>
    <w:rsid w:val="004C63E4"/>
    <w:rsid w:val="004D3011"/>
    <w:rsid w:val="004D69C2"/>
    <w:rsid w:val="004F542C"/>
    <w:rsid w:val="004F74B2"/>
    <w:rsid w:val="00524953"/>
    <w:rsid w:val="005262AC"/>
    <w:rsid w:val="00527F7B"/>
    <w:rsid w:val="00537BCB"/>
    <w:rsid w:val="005479F9"/>
    <w:rsid w:val="00562B4B"/>
    <w:rsid w:val="00564D7C"/>
    <w:rsid w:val="0057410E"/>
    <w:rsid w:val="005770DB"/>
    <w:rsid w:val="005958AF"/>
    <w:rsid w:val="005A39F6"/>
    <w:rsid w:val="005A4123"/>
    <w:rsid w:val="005B6E70"/>
    <w:rsid w:val="005C2177"/>
    <w:rsid w:val="005C5063"/>
    <w:rsid w:val="005E006B"/>
    <w:rsid w:val="005E28CF"/>
    <w:rsid w:val="005E3464"/>
    <w:rsid w:val="005E39D5"/>
    <w:rsid w:val="005F1380"/>
    <w:rsid w:val="00600670"/>
    <w:rsid w:val="0062123A"/>
    <w:rsid w:val="00623BBF"/>
    <w:rsid w:val="00623E27"/>
    <w:rsid w:val="00640EEB"/>
    <w:rsid w:val="00646E75"/>
    <w:rsid w:val="006609B7"/>
    <w:rsid w:val="00671004"/>
    <w:rsid w:val="00673E59"/>
    <w:rsid w:val="006771D0"/>
    <w:rsid w:val="006775A0"/>
    <w:rsid w:val="00694AC7"/>
    <w:rsid w:val="006A3C6F"/>
    <w:rsid w:val="006A668F"/>
    <w:rsid w:val="006A7B64"/>
    <w:rsid w:val="006D0344"/>
    <w:rsid w:val="006E223C"/>
    <w:rsid w:val="00707F4D"/>
    <w:rsid w:val="00715DF7"/>
    <w:rsid w:val="00715FCB"/>
    <w:rsid w:val="007179D0"/>
    <w:rsid w:val="007253A7"/>
    <w:rsid w:val="00743101"/>
    <w:rsid w:val="00747D7C"/>
    <w:rsid w:val="00751178"/>
    <w:rsid w:val="0075234C"/>
    <w:rsid w:val="0075458C"/>
    <w:rsid w:val="00764C9F"/>
    <w:rsid w:val="007708CA"/>
    <w:rsid w:val="00771C72"/>
    <w:rsid w:val="007775E1"/>
    <w:rsid w:val="007824A7"/>
    <w:rsid w:val="007867A0"/>
    <w:rsid w:val="007927F5"/>
    <w:rsid w:val="0079540A"/>
    <w:rsid w:val="007963E7"/>
    <w:rsid w:val="007A1027"/>
    <w:rsid w:val="007A27E3"/>
    <w:rsid w:val="007A3719"/>
    <w:rsid w:val="007B42DB"/>
    <w:rsid w:val="007D1713"/>
    <w:rsid w:val="007E2C9D"/>
    <w:rsid w:val="007E3A4C"/>
    <w:rsid w:val="00802CA0"/>
    <w:rsid w:val="00817B65"/>
    <w:rsid w:val="00873022"/>
    <w:rsid w:val="00894D32"/>
    <w:rsid w:val="008A0669"/>
    <w:rsid w:val="008A1E9B"/>
    <w:rsid w:val="008A7DD7"/>
    <w:rsid w:val="008E2038"/>
    <w:rsid w:val="008F0BED"/>
    <w:rsid w:val="00900385"/>
    <w:rsid w:val="0091479A"/>
    <w:rsid w:val="009260CD"/>
    <w:rsid w:val="009317FD"/>
    <w:rsid w:val="0093275C"/>
    <w:rsid w:val="00940A66"/>
    <w:rsid w:val="00952C25"/>
    <w:rsid w:val="00962F26"/>
    <w:rsid w:val="00963253"/>
    <w:rsid w:val="00970705"/>
    <w:rsid w:val="00974DD9"/>
    <w:rsid w:val="009B0F83"/>
    <w:rsid w:val="009B22F8"/>
    <w:rsid w:val="009B43E8"/>
    <w:rsid w:val="009C28F2"/>
    <w:rsid w:val="009D499E"/>
    <w:rsid w:val="009E2C47"/>
    <w:rsid w:val="009F6703"/>
    <w:rsid w:val="00A01634"/>
    <w:rsid w:val="00A17223"/>
    <w:rsid w:val="00A2118D"/>
    <w:rsid w:val="00A23ECA"/>
    <w:rsid w:val="00A23F0E"/>
    <w:rsid w:val="00A45F2D"/>
    <w:rsid w:val="00A53A11"/>
    <w:rsid w:val="00A75CFE"/>
    <w:rsid w:val="00A847AB"/>
    <w:rsid w:val="00AC4A21"/>
    <w:rsid w:val="00AD0A50"/>
    <w:rsid w:val="00AD76E2"/>
    <w:rsid w:val="00B05FCF"/>
    <w:rsid w:val="00B20152"/>
    <w:rsid w:val="00B2661C"/>
    <w:rsid w:val="00B359E4"/>
    <w:rsid w:val="00B53BC1"/>
    <w:rsid w:val="00B57D98"/>
    <w:rsid w:val="00B70850"/>
    <w:rsid w:val="00B71433"/>
    <w:rsid w:val="00B950A1"/>
    <w:rsid w:val="00B97FF4"/>
    <w:rsid w:val="00BA6433"/>
    <w:rsid w:val="00BC1115"/>
    <w:rsid w:val="00BD7208"/>
    <w:rsid w:val="00BE508B"/>
    <w:rsid w:val="00BE7E36"/>
    <w:rsid w:val="00C0159F"/>
    <w:rsid w:val="00C02FCE"/>
    <w:rsid w:val="00C066B6"/>
    <w:rsid w:val="00C223F8"/>
    <w:rsid w:val="00C22E76"/>
    <w:rsid w:val="00C37BA1"/>
    <w:rsid w:val="00C408B7"/>
    <w:rsid w:val="00C4674C"/>
    <w:rsid w:val="00C506CF"/>
    <w:rsid w:val="00C56B91"/>
    <w:rsid w:val="00C6364D"/>
    <w:rsid w:val="00C674CF"/>
    <w:rsid w:val="00C72BED"/>
    <w:rsid w:val="00C75946"/>
    <w:rsid w:val="00C91B60"/>
    <w:rsid w:val="00C94F03"/>
    <w:rsid w:val="00C9578B"/>
    <w:rsid w:val="00CA702B"/>
    <w:rsid w:val="00CB0055"/>
    <w:rsid w:val="00CB5838"/>
    <w:rsid w:val="00CB61F7"/>
    <w:rsid w:val="00CC718B"/>
    <w:rsid w:val="00CE3074"/>
    <w:rsid w:val="00CF1D03"/>
    <w:rsid w:val="00D1239F"/>
    <w:rsid w:val="00D2522B"/>
    <w:rsid w:val="00D30921"/>
    <w:rsid w:val="00D422DE"/>
    <w:rsid w:val="00D46894"/>
    <w:rsid w:val="00D47AB3"/>
    <w:rsid w:val="00D5459D"/>
    <w:rsid w:val="00D57CAD"/>
    <w:rsid w:val="00D6495E"/>
    <w:rsid w:val="00D703ED"/>
    <w:rsid w:val="00D77355"/>
    <w:rsid w:val="00D841B9"/>
    <w:rsid w:val="00D8480A"/>
    <w:rsid w:val="00D9732D"/>
    <w:rsid w:val="00DA1F4D"/>
    <w:rsid w:val="00DD172A"/>
    <w:rsid w:val="00DD433B"/>
    <w:rsid w:val="00DF2812"/>
    <w:rsid w:val="00E0606B"/>
    <w:rsid w:val="00E07910"/>
    <w:rsid w:val="00E25A26"/>
    <w:rsid w:val="00E276B6"/>
    <w:rsid w:val="00E4131A"/>
    <w:rsid w:val="00E42450"/>
    <w:rsid w:val="00E4381A"/>
    <w:rsid w:val="00E5159B"/>
    <w:rsid w:val="00E55D74"/>
    <w:rsid w:val="00E6578A"/>
    <w:rsid w:val="00E65E23"/>
    <w:rsid w:val="00E90122"/>
    <w:rsid w:val="00EC7E82"/>
    <w:rsid w:val="00ED4746"/>
    <w:rsid w:val="00EE3348"/>
    <w:rsid w:val="00EF2A44"/>
    <w:rsid w:val="00F04FA7"/>
    <w:rsid w:val="00F06EB9"/>
    <w:rsid w:val="00F12926"/>
    <w:rsid w:val="00F1728A"/>
    <w:rsid w:val="00F36845"/>
    <w:rsid w:val="00F51314"/>
    <w:rsid w:val="00F60274"/>
    <w:rsid w:val="00F77FB9"/>
    <w:rsid w:val="00F86117"/>
    <w:rsid w:val="00F96D45"/>
    <w:rsid w:val="00FB068F"/>
    <w:rsid w:val="00FC5F66"/>
    <w:rsid w:val="00FE0933"/>
    <w:rsid w:val="00FF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D67B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E30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45C7D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6A7B64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CE3074"/>
    <w:rPr>
      <w:rFonts w:asciiTheme="majorHAnsi" w:eastAsiaTheme="majorEastAsia" w:hAnsiTheme="majorHAnsi" w:cstheme="majorBidi"/>
      <w:color w:val="345C7D" w:themeColor="accent1" w:themeShade="7F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id-sim-a241a19a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avidsim983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me\AppData\Roaming\Microsoft\Templates\Bol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4CFF61D0C4BA1A5AD17331C8485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F2F0A-387E-403F-A85A-DEA7DC5484B2}"/>
      </w:docPartPr>
      <w:docPartBody>
        <w:p w:rsidR="008F0767" w:rsidRDefault="00E0028B" w:rsidP="00E0028B">
          <w:pPr>
            <w:pStyle w:val="8EA4CFF61D0C4BA1A5AD17331C84850A"/>
          </w:pPr>
          <w:r w:rsidRPr="00D5459D">
            <w:t>Profile</w:t>
          </w:r>
        </w:p>
      </w:docPartBody>
    </w:docPart>
    <w:docPart>
      <w:docPartPr>
        <w:name w:val="294D1B91DAC8465C87F5DFD1EB69C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6C9C4-0127-420D-94D0-3576489734EA}"/>
      </w:docPartPr>
      <w:docPartBody>
        <w:p w:rsidR="008F0767" w:rsidRDefault="00E0028B" w:rsidP="00E0028B">
          <w:pPr>
            <w:pStyle w:val="294D1B91DAC8465C87F5DFD1EB69C9E1"/>
          </w:pPr>
          <w:r w:rsidRPr="00CB0055">
            <w:t>Contact</w:t>
          </w:r>
        </w:p>
      </w:docPartBody>
    </w:docPart>
    <w:docPart>
      <w:docPartPr>
        <w:name w:val="338E562B389C4CD19EFA3A97329BA6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D443FD-9072-4202-B9A8-7DADE30D7A74}"/>
      </w:docPartPr>
      <w:docPartBody>
        <w:p w:rsidR="008F0767" w:rsidRDefault="00E0028B" w:rsidP="00E0028B">
          <w:pPr>
            <w:pStyle w:val="338E562B389C4CD19EFA3A97329BA69E"/>
          </w:pPr>
          <w:r w:rsidRPr="004D3011">
            <w:t>PHONE:</w:t>
          </w:r>
        </w:p>
      </w:docPartBody>
    </w:docPart>
    <w:docPart>
      <w:docPartPr>
        <w:name w:val="A004D101858242FC96B2829203A088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67BDAB-1D80-4334-BFF6-C75B60C11B4F}"/>
      </w:docPartPr>
      <w:docPartBody>
        <w:p w:rsidR="008F0767" w:rsidRDefault="00E0028B" w:rsidP="00E0028B">
          <w:pPr>
            <w:pStyle w:val="A004D101858242FC96B2829203A088C2"/>
          </w:pPr>
          <w:r w:rsidRPr="00036450">
            <w:t>WORK EXPERIENCE</w:t>
          </w:r>
        </w:p>
      </w:docPartBody>
    </w:docPart>
    <w:docPart>
      <w:docPartPr>
        <w:name w:val="DB12E4A6527C4A73AD723EF78DA2C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61D36-D7B9-422B-B8F3-B03F71312A76}"/>
      </w:docPartPr>
      <w:docPartBody>
        <w:p w:rsidR="000E3440" w:rsidRDefault="00EB385A" w:rsidP="00EB385A">
          <w:pPr>
            <w:pStyle w:val="DB12E4A6527C4A73AD723EF78DA2C027"/>
          </w:pPr>
          <w:r w:rsidRPr="004D3011">
            <w:t>EMAIL: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8B"/>
    <w:rsid w:val="000238C9"/>
    <w:rsid w:val="000475DB"/>
    <w:rsid w:val="00063B19"/>
    <w:rsid w:val="000E3440"/>
    <w:rsid w:val="00112F37"/>
    <w:rsid w:val="00194959"/>
    <w:rsid w:val="002575D5"/>
    <w:rsid w:val="002D27B7"/>
    <w:rsid w:val="002D5BA7"/>
    <w:rsid w:val="002E4147"/>
    <w:rsid w:val="002F64FC"/>
    <w:rsid w:val="00324B53"/>
    <w:rsid w:val="0036350E"/>
    <w:rsid w:val="00376A5C"/>
    <w:rsid w:val="00391668"/>
    <w:rsid w:val="00477B42"/>
    <w:rsid w:val="004A2E15"/>
    <w:rsid w:val="00537BCB"/>
    <w:rsid w:val="005479F9"/>
    <w:rsid w:val="005A39F6"/>
    <w:rsid w:val="005E0CB8"/>
    <w:rsid w:val="005F2A20"/>
    <w:rsid w:val="00707F4D"/>
    <w:rsid w:val="007572CE"/>
    <w:rsid w:val="00894D32"/>
    <w:rsid w:val="008E2038"/>
    <w:rsid w:val="008F0767"/>
    <w:rsid w:val="00905BDF"/>
    <w:rsid w:val="009A77B8"/>
    <w:rsid w:val="009B0F83"/>
    <w:rsid w:val="009B43E8"/>
    <w:rsid w:val="00B43AE5"/>
    <w:rsid w:val="00B74255"/>
    <w:rsid w:val="00B97FF4"/>
    <w:rsid w:val="00BC1115"/>
    <w:rsid w:val="00C75946"/>
    <w:rsid w:val="00D47AB3"/>
    <w:rsid w:val="00D649AE"/>
    <w:rsid w:val="00D77355"/>
    <w:rsid w:val="00D8480A"/>
    <w:rsid w:val="00DC219B"/>
    <w:rsid w:val="00E0028B"/>
    <w:rsid w:val="00E6578A"/>
    <w:rsid w:val="00EB246B"/>
    <w:rsid w:val="00EB385A"/>
    <w:rsid w:val="00FF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paragraph" w:customStyle="1" w:styleId="8EA4CFF61D0C4BA1A5AD17331C84850A">
    <w:name w:val="8EA4CFF61D0C4BA1A5AD17331C84850A"/>
    <w:rsid w:val="00E0028B"/>
  </w:style>
  <w:style w:type="paragraph" w:customStyle="1" w:styleId="294D1B91DAC8465C87F5DFD1EB69C9E1">
    <w:name w:val="294D1B91DAC8465C87F5DFD1EB69C9E1"/>
    <w:rsid w:val="00E0028B"/>
  </w:style>
  <w:style w:type="paragraph" w:customStyle="1" w:styleId="338E562B389C4CD19EFA3A97329BA69E">
    <w:name w:val="338E562B389C4CD19EFA3A97329BA69E"/>
    <w:rsid w:val="00E0028B"/>
  </w:style>
  <w:style w:type="paragraph" w:customStyle="1" w:styleId="DB12E4A6527C4A73AD723EF78DA2C027">
    <w:name w:val="DB12E4A6527C4A73AD723EF78DA2C027"/>
    <w:rsid w:val="00EB385A"/>
  </w:style>
  <w:style w:type="paragraph" w:customStyle="1" w:styleId="A004D101858242FC96B2829203A088C2">
    <w:name w:val="A004D101858242FC96B2829203A088C2"/>
    <w:rsid w:val="00E002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E3F24-F46C-4385-974E-B51C44C0A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resume.dotx</Template>
  <TotalTime>0</TotalTime>
  <Pages>3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2025-06-23T07:51:00Z</dcterms:created>
  <dcterms:modified xsi:type="dcterms:W3CDTF">2026-03-15T03:38:00Z</dcterms:modified>
</cp:coreProperties>
</file>